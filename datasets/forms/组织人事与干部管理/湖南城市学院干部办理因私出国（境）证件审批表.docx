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DAF74">
      <w:pPr>
        <w:rPr>
          <w:rFonts w:hint="eastAsia" w:ascii="Times New Roman" w:hAnsi="Times New Roman" w:eastAsia="黑体"/>
          <w:lang w:val="en-US" w:eastAsia="zh-CN"/>
        </w:rPr>
      </w:pPr>
      <w:r>
        <w:rPr>
          <w:rFonts w:hint="eastAsia" w:ascii="Times New Roman" w:hAnsi="Times New Roman" w:eastAsia="黑体"/>
        </w:rPr>
        <w:t>附件</w:t>
      </w:r>
      <w:r>
        <w:rPr>
          <w:rFonts w:hint="eastAsia" w:ascii="Times New Roman" w:hAnsi="Times New Roman" w:eastAsia="黑体" w:cs="Times New Roman"/>
          <w:lang w:val="en-US" w:eastAsia="zh-CN"/>
        </w:rPr>
        <w:t>1</w:t>
      </w:r>
    </w:p>
    <w:p w14:paraId="0BD9D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92" w:afterLines="50" w:line="52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sz w:val="36"/>
          <w:szCs w:val="36"/>
          <w:lang w:val="en-US" w:eastAsia="zh-CN"/>
        </w:rPr>
        <w:t>湖南城市学院</w:t>
      </w:r>
      <w:r>
        <w:rPr>
          <w:rFonts w:hint="eastAsia" w:ascii="Times New Roman" w:hAnsi="Times New Roman" w:eastAsia="方正小标宋简体" w:cs="方正小标宋简体"/>
          <w:sz w:val="36"/>
          <w:szCs w:val="36"/>
        </w:rPr>
        <w:t>干部办理因私出国（境）证件审批表</w:t>
      </w:r>
    </w:p>
    <w:tbl>
      <w:tblPr>
        <w:tblStyle w:val="5"/>
        <w:tblW w:w="4997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995"/>
        <w:gridCol w:w="663"/>
        <w:gridCol w:w="261"/>
        <w:gridCol w:w="716"/>
        <w:gridCol w:w="1154"/>
        <w:gridCol w:w="790"/>
        <w:gridCol w:w="382"/>
        <w:gridCol w:w="147"/>
        <w:gridCol w:w="899"/>
        <w:gridCol w:w="884"/>
        <w:gridCol w:w="1013"/>
      </w:tblGrid>
      <w:tr w14:paraId="1C84B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  <w:jc w:val="center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90C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91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A45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0BC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性别</w:t>
            </w:r>
          </w:p>
        </w:tc>
        <w:tc>
          <w:tcPr>
            <w:tcW w:w="63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1295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E1EC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政治面貌</w:t>
            </w:r>
          </w:p>
        </w:tc>
        <w:tc>
          <w:tcPr>
            <w:tcW w:w="788" w:type="pct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B41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D52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婚姻状况</w:t>
            </w:r>
          </w:p>
        </w:tc>
        <w:tc>
          <w:tcPr>
            <w:tcW w:w="55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8CE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</w:tc>
      </w:tr>
      <w:tr w14:paraId="44315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51562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职务</w:t>
            </w:r>
          </w:p>
        </w:tc>
        <w:tc>
          <w:tcPr>
            <w:tcW w:w="2091" w:type="pct"/>
            <w:gridSpan w:val="5"/>
            <w:tcBorders>
              <w:top w:val="single" w:color="auto" w:sz="6" w:space="0"/>
              <w:left w:val="single" w:color="auto" w:sz="6" w:space="0"/>
              <w:bottom w:val="nil"/>
              <w:right w:val="single" w:color="auto" w:sz="4" w:space="0"/>
            </w:tcBorders>
            <w:noWrap w:val="0"/>
            <w:vAlign w:val="center"/>
          </w:tcPr>
          <w:p w14:paraId="1EEA4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7" w:type="pct"/>
            <w:gridSpan w:val="2"/>
            <w:tcBorders>
              <w:top w:val="single" w:color="auto" w:sz="6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5C87A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联系</w:t>
            </w:r>
          </w:p>
          <w:p w14:paraId="7BC50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方式</w:t>
            </w:r>
          </w:p>
        </w:tc>
        <w:tc>
          <w:tcPr>
            <w:tcW w:w="1624" w:type="pct"/>
            <w:gridSpan w:val="4"/>
            <w:tcBorders>
              <w:top w:val="single" w:color="auto" w:sz="6" w:space="0"/>
              <w:left w:val="single" w:color="auto" w:sz="4" w:space="0"/>
              <w:bottom w:val="nil"/>
              <w:right w:val="single" w:color="auto" w:sz="6" w:space="0"/>
            </w:tcBorders>
            <w:noWrap w:val="0"/>
            <w:vAlign w:val="center"/>
          </w:tcPr>
          <w:p w14:paraId="56B18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 w14:paraId="4E8E9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636" w:type="pct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6D511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家庭</w:t>
            </w:r>
          </w:p>
          <w:p w14:paraId="5ACFB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主要</w:t>
            </w:r>
          </w:p>
          <w:p w14:paraId="08843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成员</w:t>
            </w:r>
          </w:p>
          <w:p w14:paraId="6811A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（配偶及子女）</w:t>
            </w:r>
          </w:p>
        </w:tc>
        <w:tc>
          <w:tcPr>
            <w:tcW w:w="549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3F4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称谓</w:t>
            </w:r>
          </w:p>
        </w:tc>
        <w:tc>
          <w:tcPr>
            <w:tcW w:w="510" w:type="pct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E7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95" w:type="pct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7AD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年龄</w:t>
            </w:r>
          </w:p>
        </w:tc>
        <w:tc>
          <w:tcPr>
            <w:tcW w:w="637" w:type="pct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CEF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政治</w:t>
            </w:r>
          </w:p>
          <w:p w14:paraId="03376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面貌</w:t>
            </w:r>
          </w:p>
        </w:tc>
        <w:tc>
          <w:tcPr>
            <w:tcW w:w="2271" w:type="pct"/>
            <w:gridSpan w:val="6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6E3ED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工作单位、职务及居住地（是否取得外国国籍、境外长期或永久居留权）</w:t>
            </w:r>
          </w:p>
        </w:tc>
      </w:tr>
      <w:tr w14:paraId="0D825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636" w:type="pct"/>
            <w:vMerge w:val="continue"/>
            <w:tcBorders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6C7FA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2F4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A2C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B2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67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5C232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 w14:paraId="0629D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636" w:type="pct"/>
            <w:vMerge w:val="continue"/>
            <w:tcBorders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1F987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7E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74E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80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248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14A89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 w14:paraId="682059F2">
        <w:trPr>
          <w:trHeight w:val="534" w:hRule="atLeast"/>
          <w:jc w:val="center"/>
        </w:trPr>
        <w:tc>
          <w:tcPr>
            <w:tcW w:w="636" w:type="pct"/>
            <w:vMerge w:val="continue"/>
            <w:tcBorders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7C927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BE3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9F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4B6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926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7E346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 w14:paraId="1CF98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636" w:type="pct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EF4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" w:type="pct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EB8E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DB6C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27A5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C5B3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72F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 w14:paraId="36AA1BBB">
        <w:trPr>
          <w:trHeight w:val="1720" w:hRule="atLeast"/>
          <w:jc w:val="center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131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jc w:val="center"/>
              <w:textAlignment w:val="auto"/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申请</w:t>
            </w:r>
          </w:p>
          <w:p w14:paraId="3C4AB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jc w:val="center"/>
              <w:textAlignment w:val="auto"/>
              <w:rPr>
                <w:rFonts w:ascii="Times New Roman" w:hAnsi="Times New Roman" w:cs="Times New Roman"/>
                <w:bCs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办理证件</w:t>
            </w:r>
          </w:p>
        </w:tc>
        <w:tc>
          <w:tcPr>
            <w:tcW w:w="2091" w:type="pct"/>
            <w:gridSpan w:val="5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FA4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ascii="Times New Roman" w:hAnsi="Times New Roman" w:cs="仿宋_GB2312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仿宋_GB2312"/>
                <w:bCs/>
                <w:kern w:val="0"/>
                <w:sz w:val="24"/>
                <w:szCs w:val="19"/>
              </w:rPr>
              <w:t xml:space="preserve">1.因私普通护照        </w:t>
            </w:r>
            <w:r>
              <w:rPr>
                <w:rFonts w:hint="eastAsia" w:ascii="Times New Roman" w:hAnsi="Times New Roman" w:cs="仿宋_GB2312"/>
                <w:bCs/>
                <w:kern w:val="0"/>
                <w:sz w:val="24"/>
                <w:szCs w:val="19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仿宋_GB2312"/>
                <w:bCs/>
                <w:kern w:val="0"/>
                <w:sz w:val="24"/>
                <w:szCs w:val="19"/>
              </w:rPr>
              <w:t xml:space="preserve">  □</w:t>
            </w:r>
          </w:p>
          <w:p w14:paraId="3815C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ascii="Times New Roman" w:hAnsi="Times New Roman" w:cs="仿宋_GB2312"/>
                <w:bCs/>
                <w:kern w:val="0"/>
                <w:sz w:val="24"/>
                <w:szCs w:val="19"/>
                <w:u w:val="single"/>
              </w:rPr>
            </w:pPr>
            <w:r>
              <w:rPr>
                <w:rFonts w:hint="eastAsia" w:ascii="Times New Roman" w:hAnsi="Times New Roman" w:cs="仿宋_GB2312"/>
                <w:bCs/>
                <w:kern w:val="0"/>
                <w:sz w:val="24"/>
                <w:szCs w:val="19"/>
              </w:rPr>
              <w:t>2.内地居民往来港澳通行证</w:t>
            </w:r>
            <w:r>
              <w:rPr>
                <w:rFonts w:hint="eastAsia" w:ascii="Times New Roman" w:hAnsi="Times New Roman" w:cs="仿宋_GB2312"/>
                <w:bCs/>
                <w:kern w:val="0"/>
                <w:sz w:val="24"/>
                <w:szCs w:val="19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仿宋_GB2312"/>
                <w:bCs/>
                <w:kern w:val="0"/>
                <w:sz w:val="24"/>
                <w:szCs w:val="19"/>
              </w:rPr>
              <w:t>□</w:t>
            </w:r>
          </w:p>
          <w:p w14:paraId="0AF5E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ascii="Times New Roman" w:hAnsi="Times New Roman" w:cs="仿宋_GB2312"/>
                <w:bCs/>
                <w:sz w:val="24"/>
                <w:szCs w:val="19"/>
              </w:rPr>
            </w:pPr>
            <w:r>
              <w:rPr>
                <w:rFonts w:hint="eastAsia" w:ascii="Times New Roman" w:hAnsi="Times New Roman" w:cs="仿宋_GB2312"/>
                <w:bCs/>
                <w:kern w:val="0"/>
                <w:sz w:val="24"/>
                <w:szCs w:val="19"/>
              </w:rPr>
              <w:t>3.大陆居民往来台湾通行证</w:t>
            </w:r>
            <w:r>
              <w:rPr>
                <w:rFonts w:hint="eastAsia" w:ascii="Times New Roman" w:hAnsi="Times New Roman" w:cs="仿宋_GB2312"/>
                <w:bCs/>
                <w:kern w:val="0"/>
                <w:sz w:val="24"/>
                <w:szCs w:val="19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仿宋_GB2312"/>
                <w:bCs/>
                <w:kern w:val="0"/>
                <w:sz w:val="24"/>
                <w:szCs w:val="19"/>
              </w:rPr>
              <w:t>□</w:t>
            </w:r>
          </w:p>
        </w:tc>
        <w:tc>
          <w:tcPr>
            <w:tcW w:w="728" w:type="pct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C2E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Times New Roman" w:hAnsi="Times New Roman" w:cs="Times New Roman"/>
                <w:bCs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19"/>
              </w:rPr>
              <w:t>申请</w:t>
            </w:r>
          </w:p>
          <w:p w14:paraId="7F4F7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ascii="Times New Roman" w:hAnsi="Times New Roman" w:cs="仿宋_GB2312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19"/>
              </w:rPr>
              <w:t>办理时间</w:t>
            </w:r>
          </w:p>
        </w:tc>
        <w:tc>
          <w:tcPr>
            <w:tcW w:w="1543" w:type="pct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 w14:paraId="5A171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ascii="Times New Roman" w:hAnsi="Times New Roman" w:cs="仿宋_GB2312"/>
                <w:bCs/>
                <w:kern w:val="0"/>
                <w:sz w:val="24"/>
                <w:szCs w:val="19"/>
              </w:rPr>
            </w:pPr>
          </w:p>
        </w:tc>
      </w:tr>
      <w:tr w14:paraId="4F715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0" w:hRule="atLeast"/>
          <w:jc w:val="center"/>
        </w:trPr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FF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jc w:val="center"/>
              <w:textAlignment w:val="auto"/>
              <w:rPr>
                <w:rFonts w:ascii="Times New Roman" w:hAnsi="Times New Roman" w:cs="Times New Roman"/>
                <w:bCs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审</w:t>
            </w:r>
          </w:p>
          <w:p w14:paraId="518B4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jc w:val="center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批</w:t>
            </w:r>
          </w:p>
          <w:p w14:paraId="2760C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jc w:val="center"/>
              <w:textAlignment w:val="auto"/>
              <w:rPr>
                <w:rFonts w:ascii="Times New Roman" w:hAnsi="Times New Roman" w:cs="Times New Roman"/>
                <w:bCs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意</w:t>
            </w:r>
          </w:p>
          <w:p w14:paraId="55F1A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jc w:val="center"/>
              <w:textAlignment w:val="auto"/>
              <w:rPr>
                <w:rFonts w:hint="eastAsia" w:ascii="Times New Roman" w:hAnsi="Times New Roman" w:cs="Times New Roman"/>
                <w:bCs/>
                <w:sz w:val="19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见</w:t>
            </w:r>
          </w:p>
        </w:tc>
        <w:tc>
          <w:tcPr>
            <w:tcW w:w="2091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EE7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所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  <w:lang w:val="en-US" w:eastAsia="zh-CN"/>
              </w:rPr>
              <w:t>属二级党组织</w:t>
            </w: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意见：</w:t>
            </w:r>
          </w:p>
          <w:p w14:paraId="7C070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textAlignment w:val="auto"/>
              <w:rPr>
                <w:rFonts w:ascii="Times New Roman" w:hAnsi="Times New Roman" w:cs="Times New Roman"/>
                <w:bCs/>
                <w:sz w:val="24"/>
                <w:szCs w:val="19"/>
              </w:rPr>
            </w:pPr>
          </w:p>
          <w:p w14:paraId="69B33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textAlignment w:val="auto"/>
              <w:rPr>
                <w:rFonts w:ascii="Times New Roman" w:hAnsi="Times New Roman" w:cs="Times New Roman"/>
                <w:bCs/>
                <w:sz w:val="24"/>
                <w:szCs w:val="19"/>
              </w:rPr>
            </w:pPr>
          </w:p>
          <w:p w14:paraId="3B462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负责人（签章）</w:t>
            </w:r>
          </w:p>
          <w:p w14:paraId="152D7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 w:firstLine="1534" w:firstLineChars="650"/>
              <w:jc w:val="left"/>
              <w:textAlignment w:val="auto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年    月    日</w:t>
            </w:r>
          </w:p>
        </w:tc>
        <w:tc>
          <w:tcPr>
            <w:tcW w:w="227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241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组织部意见：</w:t>
            </w:r>
          </w:p>
          <w:p w14:paraId="78FB1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jc w:val="left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</w:p>
          <w:p w14:paraId="3643D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jc w:val="left"/>
              <w:textAlignment w:val="auto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  <w:p w14:paraId="3E154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负责人（签章）</w:t>
            </w:r>
          </w:p>
          <w:p w14:paraId="5EB03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1" w:firstLine="1888" w:firstLineChars="800"/>
              <w:jc w:val="left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年    月    日</w:t>
            </w:r>
          </w:p>
        </w:tc>
      </w:tr>
      <w:tr w14:paraId="714FF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68" w:hRule="atLeast"/>
          <w:jc w:val="center"/>
        </w:trPr>
        <w:tc>
          <w:tcPr>
            <w:tcW w:w="636" w:type="pct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0FD2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jc w:val="center"/>
              <w:textAlignment w:val="auto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证件管理</w:t>
            </w:r>
          </w:p>
        </w:tc>
        <w:tc>
          <w:tcPr>
            <w:tcW w:w="2091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405D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上交人：</w:t>
            </w:r>
          </w:p>
          <w:p w14:paraId="197D3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</w:p>
          <w:p w14:paraId="5001A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</w:p>
          <w:p w14:paraId="53837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-90" w:firstLine="1534" w:firstLineChars="650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年    月    日</w:t>
            </w:r>
          </w:p>
        </w:tc>
        <w:tc>
          <w:tcPr>
            <w:tcW w:w="2271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0498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签收人：</w:t>
            </w:r>
          </w:p>
          <w:p w14:paraId="7D983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</w:p>
          <w:p w14:paraId="17285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</w:p>
          <w:p w14:paraId="044AF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1888" w:firstLineChars="800"/>
              <w:textAlignment w:val="auto"/>
              <w:rPr>
                <w:rFonts w:ascii="Times New Roman" w:hAnsi="Times New Roman" w:cs="Times New Roman"/>
                <w:bCs/>
                <w:kern w:val="0"/>
                <w:sz w:val="24"/>
                <w:szCs w:val="19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  <w:sz w:val="24"/>
                <w:szCs w:val="19"/>
              </w:rPr>
              <w:t>年    月    日</w:t>
            </w:r>
          </w:p>
        </w:tc>
      </w:tr>
    </w:tbl>
    <w:p w14:paraId="38C36CA8">
      <w:pPr>
        <w:rPr>
          <w:rFonts w:ascii="Times New Roman" w:hAnsi="Times New Roman" w:eastAsia="黑体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/>
          <w:sz w:val="24"/>
          <w:szCs w:val="24"/>
        </w:rPr>
        <w:t>本表一式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两</w:t>
      </w:r>
      <w:r>
        <w:rPr>
          <w:rFonts w:hint="eastAsia" w:ascii="Times New Roman" w:hAnsi="Times New Roman"/>
          <w:sz w:val="24"/>
          <w:szCs w:val="24"/>
        </w:rPr>
        <w:t>份，报公安出入境管理部门一份，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学校组织部</w:t>
      </w:r>
      <w:r>
        <w:rPr>
          <w:rFonts w:hint="eastAsia" w:ascii="Times New Roman" w:hAnsi="Times New Roman"/>
          <w:sz w:val="24"/>
          <w:szCs w:val="24"/>
        </w:rPr>
        <w:t>存档一份。</w:t>
      </w:r>
      <w:bookmarkStart w:id="0" w:name="_GoBack"/>
      <w:bookmarkEnd w:id="0"/>
    </w:p>
    <w:sectPr>
      <w:headerReference r:id="rId3" w:type="first"/>
      <w:footerReference r:id="rId4" w:type="default"/>
      <w:footerReference r:id="rId5" w:type="even"/>
      <w:pgSz w:w="11906" w:h="16838"/>
      <w:pgMar w:top="2098" w:right="1474" w:bottom="1985" w:left="1588" w:header="851" w:footer="1588" w:gutter="0"/>
      <w:paperSrc w:other="7"/>
      <w:pgNumType w:start="1"/>
      <w:cols w:space="425" w:num="1"/>
      <w:titlePg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仿宋_GB2312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Times-Roman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iddenHorzOCR-Identity-H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C7991">
    <w:pPr>
      <w:pStyle w:val="3"/>
      <w:ind w:right="320" w:rightChars="100"/>
      <w:jc w:val="right"/>
      <w:rPr>
        <w:rFonts w:asciiTheme="minorEastAsia" w:hAnsiTheme="minorEastAsia" w:eastAsiaTheme="minorEastAsia"/>
      </w:rPr>
    </w:pPr>
    <w:r>
      <w:rPr>
        <w:rFonts w:hint="eastAsia" w:asciiTheme="minorEastAsia" w:hAnsiTheme="minorEastAsia" w:eastAsiaTheme="minorEastAsia"/>
        <w:sz w:val="28"/>
        <w:szCs w:val="28"/>
      </w:rPr>
      <w:t xml:space="preserve">— </w:t>
    </w:r>
    <w:r>
      <w:rPr>
        <w:rFonts w:hint="eastAsia" w:asciiTheme="minorEastAsia" w:hAnsiTheme="minorEastAsia" w:eastAsiaTheme="minorEastAsia"/>
        <w:sz w:val="28"/>
        <w:szCs w:val="28"/>
      </w:rPr>
      <w:fldChar w:fldCharType="begin"/>
    </w:r>
    <w:r>
      <w:rPr>
        <w:rFonts w:hint="eastAsia" w:asciiTheme="minorEastAsia" w:hAnsiTheme="minorEastAsia" w:eastAsiaTheme="minorEastAsia"/>
        <w:sz w:val="28"/>
        <w:szCs w:val="28"/>
      </w:rPr>
      <w:instrText xml:space="preserve"> PAGE   \* MERGEFORMAT </w:instrText>
    </w:r>
    <w:r>
      <w:rPr>
        <w:rFonts w:hint="eastAsia" w:asciiTheme="minorEastAsia" w:hAnsiTheme="minorEastAsia" w:eastAsiaTheme="minorEastAsia"/>
        <w:sz w:val="28"/>
        <w:szCs w:val="28"/>
      </w:rPr>
      <w:fldChar w:fldCharType="separate"/>
    </w:r>
    <w:r>
      <w:rPr>
        <w:rFonts w:asciiTheme="minorEastAsia" w:hAnsiTheme="minorEastAsia" w:eastAsiaTheme="minorEastAsia"/>
        <w:sz w:val="28"/>
        <w:szCs w:val="28"/>
        <w:lang w:val="zh-CN"/>
      </w:rPr>
      <w:t>7</w:t>
    </w:r>
    <w:r>
      <w:rPr>
        <w:rFonts w:hint="eastAsia" w:asciiTheme="minorEastAsia" w:hAnsiTheme="minorEastAsia" w:eastAsiaTheme="minorEastAsia"/>
        <w:sz w:val="28"/>
        <w:szCs w:val="28"/>
      </w:rPr>
      <w:fldChar w:fldCharType="end"/>
    </w:r>
    <w:r>
      <w:rPr>
        <w:rFonts w:hint="eastAsia" w:asciiTheme="minorEastAsia" w:hAnsiTheme="minorEastAsia" w:eastAsiaTheme="minorEastAsia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43CF7">
    <w:pPr>
      <w:pStyle w:val="3"/>
      <w:ind w:left="320" w:leftChars="100"/>
      <w:rPr>
        <w:rFonts w:asciiTheme="minorEastAsia" w:hAnsiTheme="minorEastAsia" w:eastAsiaTheme="minorEastAsia"/>
      </w:rPr>
    </w:pPr>
    <w:r>
      <w:rPr>
        <w:rFonts w:hint="eastAsia" w:asciiTheme="minorEastAsia" w:hAnsiTheme="minorEastAsia" w:eastAsiaTheme="minorEastAsia"/>
        <w:sz w:val="28"/>
        <w:szCs w:val="28"/>
      </w:rPr>
      <w:t xml:space="preserve">— </w:t>
    </w:r>
    <w:r>
      <w:rPr>
        <w:rFonts w:hint="eastAsia" w:asciiTheme="minorEastAsia" w:hAnsiTheme="minorEastAsia" w:eastAsiaTheme="minorEastAsia"/>
        <w:sz w:val="28"/>
        <w:szCs w:val="28"/>
      </w:rPr>
      <w:fldChar w:fldCharType="begin"/>
    </w:r>
    <w:r>
      <w:rPr>
        <w:rFonts w:hint="eastAsia" w:asciiTheme="minorEastAsia" w:hAnsiTheme="minorEastAsia" w:eastAsiaTheme="minorEastAsia"/>
        <w:sz w:val="28"/>
        <w:szCs w:val="28"/>
      </w:rPr>
      <w:instrText xml:space="preserve"> PAGE   \* MERGEFORMAT </w:instrText>
    </w:r>
    <w:r>
      <w:rPr>
        <w:rFonts w:hint="eastAsia" w:asciiTheme="minorEastAsia" w:hAnsiTheme="minorEastAsia" w:eastAsiaTheme="minorEastAsia"/>
        <w:sz w:val="28"/>
        <w:szCs w:val="28"/>
      </w:rPr>
      <w:fldChar w:fldCharType="separate"/>
    </w:r>
    <w:r>
      <w:rPr>
        <w:rFonts w:asciiTheme="minorEastAsia" w:hAnsiTheme="minorEastAsia" w:eastAsiaTheme="minorEastAsia"/>
        <w:sz w:val="28"/>
        <w:szCs w:val="28"/>
        <w:lang w:val="zh-CN"/>
      </w:rPr>
      <w:t>6</w:t>
    </w:r>
    <w:r>
      <w:rPr>
        <w:rFonts w:hint="eastAsia" w:asciiTheme="minorEastAsia" w:hAnsiTheme="minorEastAsia" w:eastAsiaTheme="minorEastAsia"/>
        <w:sz w:val="28"/>
        <w:szCs w:val="28"/>
      </w:rPr>
      <w:fldChar w:fldCharType="end"/>
    </w:r>
    <w:r>
      <w:rPr>
        <w:rFonts w:hint="eastAsia" w:asciiTheme="minorEastAsia" w:hAnsiTheme="minorEastAsia" w:eastAsiaTheme="minorEastAsia"/>
        <w:sz w:val="28"/>
        <w:szCs w:val="2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B13E2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evenAndOddHeaders w:val="1"/>
  <w:drawingGridHorizontalSpacing w:val="158"/>
  <w:drawingGridVerticalSpacing w:val="57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913"/>
    <w:rsid w:val="0001012F"/>
    <w:rsid w:val="000266D7"/>
    <w:rsid w:val="0004101D"/>
    <w:rsid w:val="00061444"/>
    <w:rsid w:val="0006644F"/>
    <w:rsid w:val="000709B0"/>
    <w:rsid w:val="000747D9"/>
    <w:rsid w:val="0008690C"/>
    <w:rsid w:val="000C018E"/>
    <w:rsid w:val="000D47C5"/>
    <w:rsid w:val="000F5491"/>
    <w:rsid w:val="001005E9"/>
    <w:rsid w:val="001036D8"/>
    <w:rsid w:val="0011769C"/>
    <w:rsid w:val="00134BE6"/>
    <w:rsid w:val="00151BA5"/>
    <w:rsid w:val="00166731"/>
    <w:rsid w:val="00166F20"/>
    <w:rsid w:val="00175534"/>
    <w:rsid w:val="00177F43"/>
    <w:rsid w:val="001A5AEA"/>
    <w:rsid w:val="001C2F37"/>
    <w:rsid w:val="00243641"/>
    <w:rsid w:val="00243E48"/>
    <w:rsid w:val="00245964"/>
    <w:rsid w:val="002572D5"/>
    <w:rsid w:val="002B4BCB"/>
    <w:rsid w:val="002E3BB0"/>
    <w:rsid w:val="003208CC"/>
    <w:rsid w:val="00325816"/>
    <w:rsid w:val="00363060"/>
    <w:rsid w:val="00392B8A"/>
    <w:rsid w:val="00394580"/>
    <w:rsid w:val="003E421A"/>
    <w:rsid w:val="00405D61"/>
    <w:rsid w:val="00417CC5"/>
    <w:rsid w:val="00427982"/>
    <w:rsid w:val="00434025"/>
    <w:rsid w:val="00447C52"/>
    <w:rsid w:val="00451186"/>
    <w:rsid w:val="004A436D"/>
    <w:rsid w:val="004C7AC5"/>
    <w:rsid w:val="004E72E5"/>
    <w:rsid w:val="004F0C41"/>
    <w:rsid w:val="00527726"/>
    <w:rsid w:val="00541D94"/>
    <w:rsid w:val="00550480"/>
    <w:rsid w:val="00556D63"/>
    <w:rsid w:val="00583733"/>
    <w:rsid w:val="005B3BB6"/>
    <w:rsid w:val="005C13F9"/>
    <w:rsid w:val="005C15F4"/>
    <w:rsid w:val="005D08D8"/>
    <w:rsid w:val="005E510C"/>
    <w:rsid w:val="005F1515"/>
    <w:rsid w:val="00601E13"/>
    <w:rsid w:val="0065173D"/>
    <w:rsid w:val="00671CAC"/>
    <w:rsid w:val="0068676F"/>
    <w:rsid w:val="006875FC"/>
    <w:rsid w:val="006E1B73"/>
    <w:rsid w:val="006E774A"/>
    <w:rsid w:val="007033D3"/>
    <w:rsid w:val="00721EFE"/>
    <w:rsid w:val="00792336"/>
    <w:rsid w:val="007A36A5"/>
    <w:rsid w:val="007F075B"/>
    <w:rsid w:val="007F4C9F"/>
    <w:rsid w:val="008119B8"/>
    <w:rsid w:val="00816ED9"/>
    <w:rsid w:val="00826507"/>
    <w:rsid w:val="00857F49"/>
    <w:rsid w:val="00861991"/>
    <w:rsid w:val="00871E38"/>
    <w:rsid w:val="00890D48"/>
    <w:rsid w:val="008B34A9"/>
    <w:rsid w:val="008B5056"/>
    <w:rsid w:val="008B7F28"/>
    <w:rsid w:val="00912A74"/>
    <w:rsid w:val="00932100"/>
    <w:rsid w:val="00941736"/>
    <w:rsid w:val="00946AEE"/>
    <w:rsid w:val="00961E74"/>
    <w:rsid w:val="009A1300"/>
    <w:rsid w:val="009A3620"/>
    <w:rsid w:val="009B5393"/>
    <w:rsid w:val="00A04C6F"/>
    <w:rsid w:val="00A05AB7"/>
    <w:rsid w:val="00A13E63"/>
    <w:rsid w:val="00A66426"/>
    <w:rsid w:val="00A741E2"/>
    <w:rsid w:val="00A7730C"/>
    <w:rsid w:val="00A97913"/>
    <w:rsid w:val="00AB789C"/>
    <w:rsid w:val="00AF1340"/>
    <w:rsid w:val="00AF29F6"/>
    <w:rsid w:val="00B23260"/>
    <w:rsid w:val="00B26B7B"/>
    <w:rsid w:val="00B41264"/>
    <w:rsid w:val="00B500B3"/>
    <w:rsid w:val="00B50C0A"/>
    <w:rsid w:val="00B57DBE"/>
    <w:rsid w:val="00B830CC"/>
    <w:rsid w:val="00BB34A5"/>
    <w:rsid w:val="00BC1798"/>
    <w:rsid w:val="00BE6CD7"/>
    <w:rsid w:val="00C20D37"/>
    <w:rsid w:val="00C41B82"/>
    <w:rsid w:val="00C637F0"/>
    <w:rsid w:val="00C81405"/>
    <w:rsid w:val="00C85F00"/>
    <w:rsid w:val="00CA3971"/>
    <w:rsid w:val="00CD2EAB"/>
    <w:rsid w:val="00CF1829"/>
    <w:rsid w:val="00D0334A"/>
    <w:rsid w:val="00D12C49"/>
    <w:rsid w:val="00D375C2"/>
    <w:rsid w:val="00D3789E"/>
    <w:rsid w:val="00D50682"/>
    <w:rsid w:val="00D56F6A"/>
    <w:rsid w:val="00D63020"/>
    <w:rsid w:val="00D73DDE"/>
    <w:rsid w:val="00D859FB"/>
    <w:rsid w:val="00D91C89"/>
    <w:rsid w:val="00DA1605"/>
    <w:rsid w:val="00DB6772"/>
    <w:rsid w:val="00DE3A02"/>
    <w:rsid w:val="00DE58AA"/>
    <w:rsid w:val="00DE7600"/>
    <w:rsid w:val="00E12689"/>
    <w:rsid w:val="00E75BDE"/>
    <w:rsid w:val="00E77876"/>
    <w:rsid w:val="00E85994"/>
    <w:rsid w:val="00EA1BEE"/>
    <w:rsid w:val="00EA279E"/>
    <w:rsid w:val="00EB2A46"/>
    <w:rsid w:val="00EC60E8"/>
    <w:rsid w:val="00EF5C8A"/>
    <w:rsid w:val="00F10E3B"/>
    <w:rsid w:val="00F3059E"/>
    <w:rsid w:val="00F707DE"/>
    <w:rsid w:val="00F84EE7"/>
    <w:rsid w:val="00FA0EB8"/>
    <w:rsid w:val="00FA2B77"/>
    <w:rsid w:val="00FB499E"/>
    <w:rsid w:val="00FC2F4D"/>
    <w:rsid w:val="00FC3444"/>
    <w:rsid w:val="011C600A"/>
    <w:rsid w:val="028247F4"/>
    <w:rsid w:val="044304CB"/>
    <w:rsid w:val="04964902"/>
    <w:rsid w:val="05342DCF"/>
    <w:rsid w:val="069C3C89"/>
    <w:rsid w:val="06A72A7B"/>
    <w:rsid w:val="06BF6017"/>
    <w:rsid w:val="06E27CD9"/>
    <w:rsid w:val="07804CBA"/>
    <w:rsid w:val="08C71280"/>
    <w:rsid w:val="09BD1D52"/>
    <w:rsid w:val="09D9518B"/>
    <w:rsid w:val="0A4A5BF8"/>
    <w:rsid w:val="0B1C5D6E"/>
    <w:rsid w:val="0B5C4084"/>
    <w:rsid w:val="0CAD246E"/>
    <w:rsid w:val="0F4D3C7E"/>
    <w:rsid w:val="0F503CB0"/>
    <w:rsid w:val="103A670E"/>
    <w:rsid w:val="10A17FC7"/>
    <w:rsid w:val="10B0549C"/>
    <w:rsid w:val="1299596E"/>
    <w:rsid w:val="12E52DB0"/>
    <w:rsid w:val="12FE6E2A"/>
    <w:rsid w:val="13BF7656"/>
    <w:rsid w:val="13C76C24"/>
    <w:rsid w:val="14C54A51"/>
    <w:rsid w:val="150A66AF"/>
    <w:rsid w:val="15527773"/>
    <w:rsid w:val="16786990"/>
    <w:rsid w:val="16E24BFC"/>
    <w:rsid w:val="16E55626"/>
    <w:rsid w:val="16EA2C3C"/>
    <w:rsid w:val="1A3F6DFB"/>
    <w:rsid w:val="1A663D17"/>
    <w:rsid w:val="1B6E14D2"/>
    <w:rsid w:val="1BB3298E"/>
    <w:rsid w:val="1BCE2676"/>
    <w:rsid w:val="1BD7624D"/>
    <w:rsid w:val="1CFA7A77"/>
    <w:rsid w:val="1D7D57CE"/>
    <w:rsid w:val="1F291E28"/>
    <w:rsid w:val="1FB62E02"/>
    <w:rsid w:val="1FC57DA2"/>
    <w:rsid w:val="1FCD6C57"/>
    <w:rsid w:val="20CD4C68"/>
    <w:rsid w:val="2103735C"/>
    <w:rsid w:val="211E1333"/>
    <w:rsid w:val="22BC3ED2"/>
    <w:rsid w:val="25850C5E"/>
    <w:rsid w:val="25851E17"/>
    <w:rsid w:val="25F0369F"/>
    <w:rsid w:val="2609650F"/>
    <w:rsid w:val="26854CAF"/>
    <w:rsid w:val="26F672B4"/>
    <w:rsid w:val="27563B08"/>
    <w:rsid w:val="27A110F5"/>
    <w:rsid w:val="28BC55CF"/>
    <w:rsid w:val="297F2350"/>
    <w:rsid w:val="2A7228D5"/>
    <w:rsid w:val="2B7824B0"/>
    <w:rsid w:val="2BC74BC9"/>
    <w:rsid w:val="2C6A23D4"/>
    <w:rsid w:val="2C734FDC"/>
    <w:rsid w:val="2C801EFB"/>
    <w:rsid w:val="2CF87C7C"/>
    <w:rsid w:val="2D4B556B"/>
    <w:rsid w:val="2D695040"/>
    <w:rsid w:val="2D7023C3"/>
    <w:rsid w:val="2D7D45C9"/>
    <w:rsid w:val="2F764FE3"/>
    <w:rsid w:val="30487CA1"/>
    <w:rsid w:val="30506A99"/>
    <w:rsid w:val="30960D42"/>
    <w:rsid w:val="30D81900"/>
    <w:rsid w:val="34EC597A"/>
    <w:rsid w:val="36840F5B"/>
    <w:rsid w:val="39F44F6D"/>
    <w:rsid w:val="3A82064E"/>
    <w:rsid w:val="3AD76784"/>
    <w:rsid w:val="3B994117"/>
    <w:rsid w:val="3D145A6E"/>
    <w:rsid w:val="3F6B5DD6"/>
    <w:rsid w:val="3F721396"/>
    <w:rsid w:val="3FFA70EF"/>
    <w:rsid w:val="400A73D4"/>
    <w:rsid w:val="40622392"/>
    <w:rsid w:val="42074C24"/>
    <w:rsid w:val="426B2B9C"/>
    <w:rsid w:val="43C53F65"/>
    <w:rsid w:val="47AB5220"/>
    <w:rsid w:val="489167A2"/>
    <w:rsid w:val="4A3459A1"/>
    <w:rsid w:val="4A9506A0"/>
    <w:rsid w:val="4B12497D"/>
    <w:rsid w:val="4E2842F7"/>
    <w:rsid w:val="4E5433E2"/>
    <w:rsid w:val="501D48A7"/>
    <w:rsid w:val="51441B43"/>
    <w:rsid w:val="52DB4225"/>
    <w:rsid w:val="53E86996"/>
    <w:rsid w:val="53F57F4F"/>
    <w:rsid w:val="54710E44"/>
    <w:rsid w:val="54AA5C7B"/>
    <w:rsid w:val="560E26F2"/>
    <w:rsid w:val="56A85C56"/>
    <w:rsid w:val="57023B65"/>
    <w:rsid w:val="57E654EE"/>
    <w:rsid w:val="587E12F6"/>
    <w:rsid w:val="58FE06C6"/>
    <w:rsid w:val="5B0E7493"/>
    <w:rsid w:val="5CD1707F"/>
    <w:rsid w:val="5D83037A"/>
    <w:rsid w:val="5EF236E4"/>
    <w:rsid w:val="62A75240"/>
    <w:rsid w:val="63471D6C"/>
    <w:rsid w:val="6393508F"/>
    <w:rsid w:val="63EB58D8"/>
    <w:rsid w:val="64857B79"/>
    <w:rsid w:val="64A91E04"/>
    <w:rsid w:val="65160B5E"/>
    <w:rsid w:val="6521007D"/>
    <w:rsid w:val="6649567B"/>
    <w:rsid w:val="68BD73BD"/>
    <w:rsid w:val="693D1D24"/>
    <w:rsid w:val="69853E61"/>
    <w:rsid w:val="6ABA73A5"/>
    <w:rsid w:val="6B193A43"/>
    <w:rsid w:val="6C655242"/>
    <w:rsid w:val="6C8A3532"/>
    <w:rsid w:val="6D294B09"/>
    <w:rsid w:val="6D526D38"/>
    <w:rsid w:val="6D645F51"/>
    <w:rsid w:val="6DB215ED"/>
    <w:rsid w:val="6DD9448C"/>
    <w:rsid w:val="7127461C"/>
    <w:rsid w:val="737C12EE"/>
    <w:rsid w:val="737E68B1"/>
    <w:rsid w:val="74075A91"/>
    <w:rsid w:val="74CC77B9"/>
    <w:rsid w:val="75B83DEE"/>
    <w:rsid w:val="76F02B96"/>
    <w:rsid w:val="77A278C0"/>
    <w:rsid w:val="7A03530C"/>
    <w:rsid w:val="7CB1685A"/>
    <w:rsid w:val="7F92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FangSong_GB2312" w:hAnsi="FangSong_GB2312" w:eastAsia="FangSong_GB2312" w:cs="FangSong_GB2312"/>
      <w:sz w:val="31"/>
      <w:szCs w:val="31"/>
      <w:lang w:val="en-US" w:eastAsia="en-US" w:bidi="ar-SA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  <w:bCs/>
    </w:rPr>
  </w:style>
  <w:style w:type="character" w:styleId="8">
    <w:name w:val="page number"/>
    <w:basedOn w:val="6"/>
    <w:qFormat/>
    <w:uiPriority w:val="0"/>
  </w:style>
  <w:style w:type="character" w:customStyle="1" w:styleId="9">
    <w:name w:val="页眉 Char"/>
    <w:basedOn w:val="6"/>
    <w:link w:val="4"/>
    <w:qFormat/>
    <w:uiPriority w:val="99"/>
    <w:rPr>
      <w:rFonts w:eastAsia="仿宋_GB2312"/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rFonts w:eastAsia="仿宋_GB2312"/>
      <w:kern w:val="2"/>
      <w:sz w:val="18"/>
      <w:szCs w:val="18"/>
    </w:rPr>
  </w:style>
  <w:style w:type="character" w:customStyle="1" w:styleId="11">
    <w:name w:val="font01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2">
    <w:name w:val="fontstyle21"/>
    <w:qFormat/>
    <w:uiPriority w:val="0"/>
    <w:rPr>
      <w:rFonts w:hint="default" w:ascii="Times-Roman" w:hAnsi="Times-Roman"/>
      <w:color w:val="000000"/>
      <w:sz w:val="32"/>
      <w:szCs w:val="32"/>
    </w:rPr>
  </w:style>
  <w:style w:type="character" w:customStyle="1" w:styleId="13">
    <w:name w:val="fontstyle01"/>
    <w:qFormat/>
    <w:uiPriority w:val="0"/>
    <w:rPr>
      <w:rFonts w:hint="default" w:ascii="HiddenHorzOCR-Identity-H" w:hAnsi="HiddenHorzOCR-Identity-H"/>
      <w:color w:val="000000"/>
      <w:sz w:val="38"/>
      <w:szCs w:val="3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0826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93BD8-B95A-4B01-B276-6DF2226992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湘城院党发</Template>
  <Company>china</Company>
  <Pages>1</Pages>
  <Words>3255</Words>
  <Characters>3276</Characters>
  <Lines>22</Lines>
  <Paragraphs>6</Paragraphs>
  <TotalTime>0</TotalTime>
  <ScaleCrop>false</ScaleCrop>
  <LinksUpToDate>false</LinksUpToDate>
  <CharactersWithSpaces>3753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2021-09-24T09:23:00Z</dcterms:created>
  <dc:creator>罗丽萍</dc:creator>
  <cp:lastModifiedBy>玉洁</cp:lastModifiedBy>
  <cp:lastPrinted>2026-04-29T07:01:00Z</cp:lastPrinted>
  <dcterms:modified xsi:type="dcterms:W3CDTF">2026-06-08T01:35:36Z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20A102679A9341C29FC43884E729DFDC_13</vt:lpwstr>
  </property>
  <property fmtid="{D5CDD505-2E9C-101B-9397-08002B2CF9AE}" pid="4" name="KSOTemplateDocerSaveRecord">
    <vt:lpwstr>eyJoZGlkIjoiNzZmMTU2YzNlNDAyYzY2NDQ4MWZjNjIzZDkwYjc3NDUiLCJ1c2VySWQiOiI4NjcwMzQzMDIifQ==</vt:lpwstr>
  </property>
</Properties>
</file>