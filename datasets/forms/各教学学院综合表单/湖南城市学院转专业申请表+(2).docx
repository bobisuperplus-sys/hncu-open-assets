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564" w:rsidRPr="001B0564" w:rsidRDefault="001B0564" w:rsidP="001B0564">
      <w:pPr>
        <w:adjustRightInd w:val="0"/>
        <w:snapToGrid w:val="0"/>
        <w:spacing w:line="360" w:lineRule="auto"/>
        <w:jc w:val="center"/>
        <w:rPr>
          <w:rFonts w:ascii="Times New Roman" w:eastAsia="黑体" w:hAnsi="Times New Roman"/>
          <w:sz w:val="36"/>
          <w:szCs w:val="36"/>
        </w:rPr>
      </w:pPr>
      <w:r w:rsidRPr="001B0564">
        <w:rPr>
          <w:rFonts w:ascii="Times New Roman" w:eastAsia="黑体" w:hAnsi="Times New Roman"/>
          <w:sz w:val="36"/>
          <w:szCs w:val="36"/>
        </w:rPr>
        <w:t>湖南城市学院转专业申请表</w:t>
      </w:r>
    </w:p>
    <w:p w:rsidR="001B0564" w:rsidRPr="001B0564" w:rsidRDefault="001B0564" w:rsidP="001B0564">
      <w:pPr>
        <w:snapToGrid w:val="0"/>
        <w:spacing w:line="360" w:lineRule="auto"/>
        <w:rPr>
          <w:rFonts w:ascii="Times New Roman" w:eastAsia="仿宋" w:hAnsi="Times New Roman"/>
          <w:b/>
          <w:sz w:val="24"/>
        </w:rPr>
      </w:pPr>
      <w:r w:rsidRPr="001B0564">
        <w:rPr>
          <w:rFonts w:ascii="Times New Roman" w:eastAsia="仿宋" w:hAnsi="Times New Roman"/>
          <w:b/>
          <w:sz w:val="28"/>
          <w:szCs w:val="28"/>
        </w:rPr>
        <w:t xml:space="preserve">                                          </w:t>
      </w:r>
      <w:r w:rsidRPr="001B0564">
        <w:rPr>
          <w:rFonts w:ascii="Times New Roman" w:eastAsia="仿宋" w:hAnsi="Times New Roman"/>
          <w:b/>
          <w:sz w:val="24"/>
        </w:rPr>
        <w:t xml:space="preserve"> </w:t>
      </w:r>
      <w:r w:rsidRPr="001B0564">
        <w:rPr>
          <w:rFonts w:ascii="Times New Roman" w:eastAsia="仿宋"/>
          <w:b/>
          <w:sz w:val="24"/>
        </w:rPr>
        <w:t>编号：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48"/>
        <w:gridCol w:w="537"/>
        <w:gridCol w:w="698"/>
        <w:gridCol w:w="1105"/>
        <w:gridCol w:w="360"/>
        <w:gridCol w:w="1440"/>
        <w:gridCol w:w="540"/>
        <w:gridCol w:w="682"/>
        <w:gridCol w:w="1612"/>
      </w:tblGrid>
      <w:tr w:rsidR="001B0564" w:rsidRPr="001B0564" w:rsidTr="001B0564">
        <w:trPr>
          <w:jc w:val="center"/>
        </w:trPr>
        <w:tc>
          <w:tcPr>
            <w:tcW w:w="1548" w:type="dxa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姓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 </w:t>
            </w:r>
            <w:r w:rsidRPr="001B0564">
              <w:rPr>
                <w:rFonts w:ascii="Times New Roman" w:eastAsia="仿宋"/>
                <w:sz w:val="28"/>
                <w:szCs w:val="28"/>
              </w:rPr>
              <w:t>名</w:t>
            </w:r>
          </w:p>
        </w:tc>
        <w:tc>
          <w:tcPr>
            <w:tcW w:w="1235" w:type="dxa"/>
            <w:gridSpan w:val="2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105" w:type="dxa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班级</w:t>
            </w:r>
          </w:p>
        </w:tc>
        <w:tc>
          <w:tcPr>
            <w:tcW w:w="1800" w:type="dxa"/>
            <w:gridSpan w:val="2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222" w:type="dxa"/>
            <w:gridSpan w:val="2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学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号</w:t>
            </w:r>
          </w:p>
        </w:tc>
        <w:tc>
          <w:tcPr>
            <w:tcW w:w="1612" w:type="dxa"/>
            <w:vAlign w:val="center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1B0564" w:rsidRPr="001B0564" w:rsidTr="001B0564">
        <w:trPr>
          <w:jc w:val="center"/>
        </w:trPr>
        <w:tc>
          <w:tcPr>
            <w:tcW w:w="2085" w:type="dxa"/>
            <w:gridSpan w:val="2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现就读专业</w:t>
            </w:r>
          </w:p>
        </w:tc>
        <w:tc>
          <w:tcPr>
            <w:tcW w:w="1803" w:type="dxa"/>
            <w:gridSpan w:val="2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2340" w:type="dxa"/>
            <w:gridSpan w:val="3"/>
            <w:vAlign w:val="center"/>
          </w:tcPr>
          <w:p w:rsidR="001B0564" w:rsidRPr="001B0564" w:rsidRDefault="001B0564" w:rsidP="00695361">
            <w:pPr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申请转入专业</w:t>
            </w:r>
          </w:p>
        </w:tc>
        <w:tc>
          <w:tcPr>
            <w:tcW w:w="2294" w:type="dxa"/>
            <w:gridSpan w:val="2"/>
            <w:vAlign w:val="center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1B0564" w:rsidRPr="001B0564" w:rsidTr="001B0564">
        <w:trPr>
          <w:trHeight w:val="3532"/>
          <w:jc w:val="center"/>
        </w:trPr>
        <w:tc>
          <w:tcPr>
            <w:tcW w:w="8522" w:type="dxa"/>
            <w:gridSpan w:val="9"/>
            <w:vAlign w:val="center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申请理由（附相关材料）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1B0564" w:rsidRPr="001B0564" w:rsidTr="001B0564">
        <w:trPr>
          <w:trHeight w:val="2831"/>
          <w:jc w:val="center"/>
        </w:trPr>
        <w:tc>
          <w:tcPr>
            <w:tcW w:w="4248" w:type="dxa"/>
            <w:gridSpan w:val="5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转出学院院长意见：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          </w:t>
            </w:r>
          </w:p>
          <w:p w:rsidR="001B0564" w:rsidRPr="001B0564" w:rsidRDefault="001B0564" w:rsidP="001B0564">
            <w:pPr>
              <w:snapToGrid w:val="0"/>
              <w:spacing w:line="360" w:lineRule="auto"/>
              <w:ind w:firstLineChars="750" w:firstLine="2069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50" w:firstLine="2069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签名：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                </w:t>
            </w:r>
            <w:r w:rsidRPr="001B0564">
              <w:rPr>
                <w:rFonts w:ascii="Times New Roman" w:eastAsia="仿宋"/>
                <w:sz w:val="28"/>
                <w:szCs w:val="28"/>
              </w:rPr>
              <w:t>年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月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日</w:t>
            </w:r>
          </w:p>
        </w:tc>
        <w:tc>
          <w:tcPr>
            <w:tcW w:w="4274" w:type="dxa"/>
            <w:gridSpan w:val="4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转入学院院长意见：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签名：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                </w:t>
            </w:r>
            <w:r w:rsidRPr="001B0564">
              <w:rPr>
                <w:rFonts w:ascii="Times New Roman" w:eastAsia="仿宋"/>
                <w:sz w:val="28"/>
                <w:szCs w:val="28"/>
              </w:rPr>
              <w:t>年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月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日</w:t>
            </w:r>
          </w:p>
        </w:tc>
      </w:tr>
      <w:tr w:rsidR="001B0564" w:rsidRPr="001B0564" w:rsidTr="001B0564">
        <w:trPr>
          <w:trHeight w:val="2861"/>
          <w:jc w:val="center"/>
        </w:trPr>
        <w:tc>
          <w:tcPr>
            <w:tcW w:w="4248" w:type="dxa"/>
            <w:gridSpan w:val="5"/>
            <w:vAlign w:val="center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教务处意见：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  <w:bookmarkStart w:id="0" w:name="_GoBack"/>
            <w:bookmarkEnd w:id="0"/>
          </w:p>
          <w:p w:rsidR="001B0564" w:rsidRPr="001B0564" w:rsidRDefault="001B0564" w:rsidP="001B0564">
            <w:pPr>
              <w:snapToGrid w:val="0"/>
              <w:spacing w:line="360" w:lineRule="auto"/>
              <w:ind w:firstLineChars="700" w:firstLine="1931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签名：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               </w:t>
            </w:r>
            <w:r w:rsidRPr="001B0564">
              <w:rPr>
                <w:rFonts w:ascii="Times New Roman" w:eastAsia="仿宋"/>
                <w:sz w:val="28"/>
                <w:szCs w:val="28"/>
              </w:rPr>
              <w:t>年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月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日</w:t>
            </w:r>
          </w:p>
        </w:tc>
        <w:tc>
          <w:tcPr>
            <w:tcW w:w="4274" w:type="dxa"/>
            <w:gridSpan w:val="4"/>
          </w:tcPr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分管校领导意见：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595" w:firstLine="1641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595" w:firstLine="1641"/>
              <w:rPr>
                <w:rFonts w:ascii="Times New Roman" w:eastAsia="仿宋" w:hAnsi="Times New Roman"/>
                <w:sz w:val="28"/>
                <w:szCs w:val="28"/>
              </w:rPr>
            </w:pPr>
          </w:p>
          <w:p w:rsidR="001B0564" w:rsidRPr="001B0564" w:rsidRDefault="001B0564" w:rsidP="001B0564">
            <w:pPr>
              <w:snapToGrid w:val="0"/>
              <w:spacing w:line="360" w:lineRule="auto"/>
              <w:ind w:firstLineChars="595" w:firstLine="1641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/>
                <w:sz w:val="28"/>
                <w:szCs w:val="28"/>
              </w:rPr>
              <w:t>签名：</w:t>
            </w:r>
          </w:p>
          <w:p w:rsidR="001B0564" w:rsidRPr="001B0564" w:rsidRDefault="001B0564" w:rsidP="00695361">
            <w:pPr>
              <w:snapToGrid w:val="0"/>
              <w:spacing w:line="360" w:lineRule="auto"/>
              <w:rPr>
                <w:rFonts w:ascii="Times New Roman" w:eastAsia="仿宋" w:hAnsi="Times New Roman"/>
                <w:sz w:val="28"/>
                <w:szCs w:val="28"/>
              </w:rPr>
            </w:pP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               </w:t>
            </w:r>
            <w:r w:rsidRPr="001B0564">
              <w:rPr>
                <w:rFonts w:ascii="Times New Roman" w:eastAsia="仿宋"/>
                <w:sz w:val="28"/>
                <w:szCs w:val="28"/>
              </w:rPr>
              <w:t>年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月</w:t>
            </w:r>
            <w:r w:rsidRPr="001B0564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  <w:r w:rsidRPr="001B0564">
              <w:rPr>
                <w:rFonts w:ascii="Times New Roman" w:eastAsia="仿宋"/>
                <w:sz w:val="28"/>
                <w:szCs w:val="28"/>
              </w:rPr>
              <w:t>日</w:t>
            </w:r>
          </w:p>
        </w:tc>
      </w:tr>
    </w:tbl>
    <w:p w:rsidR="00DE7600" w:rsidRPr="001B0564" w:rsidRDefault="00DE7600" w:rsidP="00F5506C">
      <w:pPr>
        <w:snapToGrid w:val="0"/>
        <w:rPr>
          <w:rFonts w:ascii="方正小标宋简体" w:eastAsia="方正小标宋简体"/>
          <w:snapToGrid w:val="0"/>
          <w:kern w:val="0"/>
          <w:sz w:val="21"/>
          <w:szCs w:val="21"/>
        </w:rPr>
      </w:pPr>
    </w:p>
    <w:sectPr w:rsidR="00DE7600" w:rsidRPr="001B0564" w:rsidSect="001005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098" w:right="1474" w:bottom="1985" w:left="1588" w:header="851" w:footer="1587" w:gutter="0"/>
      <w:paperSrc w:other="258"/>
      <w:pgNumType w:fmt="numberInDash" w:start="1"/>
      <w:cols w:space="425"/>
      <w:titlePg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6B9" w:rsidRDefault="000F56B9" w:rsidP="006875FC">
      <w:r>
        <w:separator/>
      </w:r>
    </w:p>
  </w:endnote>
  <w:endnote w:type="continuationSeparator" w:id="0">
    <w:p w:rsidR="000F56B9" w:rsidRDefault="000F56B9" w:rsidP="006875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Malgun Gothic Semilight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hakuyoxingshu7000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AC5" w:rsidRPr="00A7161A" w:rsidRDefault="008F69AC" w:rsidP="00AF4557">
    <w:pPr>
      <w:pStyle w:val="a4"/>
      <w:ind w:leftChars="100" w:left="336"/>
      <w:rPr>
        <w:rFonts w:ascii="宋体" w:eastAsia="宋体" w:hAnsi="宋体"/>
      </w:rPr>
    </w:pPr>
    <w:r w:rsidRPr="00A7161A">
      <w:rPr>
        <w:rFonts w:ascii="宋体" w:eastAsia="宋体" w:hAnsi="宋体" w:hint="eastAsia"/>
        <w:sz w:val="28"/>
        <w:szCs w:val="28"/>
      </w:rPr>
      <w:fldChar w:fldCharType="begin"/>
    </w:r>
    <w:r w:rsidR="004C7AC5" w:rsidRPr="00A7161A">
      <w:rPr>
        <w:rFonts w:ascii="宋体" w:eastAsia="宋体" w:hAnsi="宋体" w:hint="eastAsia"/>
        <w:sz w:val="28"/>
        <w:szCs w:val="28"/>
      </w:rPr>
      <w:instrText xml:space="preserve"> PAGE   \* MERGEFORMAT </w:instrText>
    </w:r>
    <w:r w:rsidRPr="00A7161A">
      <w:rPr>
        <w:rFonts w:ascii="宋体" w:eastAsia="宋体" w:hAnsi="宋体" w:hint="eastAsia"/>
        <w:sz w:val="28"/>
        <w:szCs w:val="28"/>
      </w:rPr>
      <w:fldChar w:fldCharType="separate"/>
    </w:r>
    <w:r w:rsidR="00AF4557" w:rsidRPr="00AF4557">
      <w:rPr>
        <w:rFonts w:ascii="宋体" w:eastAsia="宋体" w:hAnsi="宋体"/>
        <w:noProof/>
        <w:sz w:val="28"/>
        <w:szCs w:val="28"/>
        <w:lang w:val="zh-CN"/>
      </w:rPr>
      <w:t>-</w:t>
    </w:r>
    <w:r w:rsidR="00AF4557">
      <w:rPr>
        <w:rFonts w:ascii="宋体" w:eastAsia="宋体" w:hAnsi="宋体"/>
        <w:noProof/>
        <w:sz w:val="28"/>
        <w:szCs w:val="28"/>
      </w:rPr>
      <w:t xml:space="preserve"> 2 -</w:t>
    </w:r>
    <w:r w:rsidRPr="00A7161A">
      <w:rPr>
        <w:rFonts w:ascii="宋体" w:eastAsia="宋体" w:hAnsi="宋体" w:hint="eastAsia"/>
        <w:sz w:val="28"/>
        <w:szCs w:val="28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75FC" w:rsidRPr="00A7161A" w:rsidRDefault="008F69AC" w:rsidP="00AF4557">
    <w:pPr>
      <w:pStyle w:val="a4"/>
      <w:ind w:rightChars="100" w:right="336"/>
      <w:jc w:val="right"/>
      <w:rPr>
        <w:rFonts w:ascii="宋体" w:eastAsia="宋体" w:hAnsi="宋体"/>
      </w:rPr>
    </w:pPr>
    <w:r w:rsidRPr="00A7161A">
      <w:rPr>
        <w:rFonts w:ascii="宋体" w:eastAsia="宋体" w:hAnsi="宋体" w:hint="eastAsia"/>
        <w:sz w:val="28"/>
        <w:szCs w:val="28"/>
      </w:rPr>
      <w:fldChar w:fldCharType="begin"/>
    </w:r>
    <w:r w:rsidR="004C7AC5" w:rsidRPr="00A7161A">
      <w:rPr>
        <w:rFonts w:ascii="宋体" w:eastAsia="宋体" w:hAnsi="宋体" w:hint="eastAsia"/>
        <w:sz w:val="28"/>
        <w:szCs w:val="28"/>
      </w:rPr>
      <w:instrText xml:space="preserve"> PAGE   \* MERGEFORMAT </w:instrText>
    </w:r>
    <w:r w:rsidRPr="00A7161A">
      <w:rPr>
        <w:rFonts w:ascii="宋体" w:eastAsia="宋体" w:hAnsi="宋体" w:hint="eastAsia"/>
        <w:sz w:val="28"/>
        <w:szCs w:val="28"/>
      </w:rPr>
      <w:fldChar w:fldCharType="separate"/>
    </w:r>
    <w:r w:rsidR="00E404E3" w:rsidRPr="00A7161A">
      <w:rPr>
        <w:rFonts w:ascii="宋体" w:eastAsia="宋体" w:hAnsi="宋体"/>
        <w:noProof/>
        <w:sz w:val="28"/>
        <w:szCs w:val="28"/>
        <w:lang w:val="zh-CN"/>
      </w:rPr>
      <w:t>-</w:t>
    </w:r>
    <w:r w:rsidR="00E404E3" w:rsidRPr="00A7161A">
      <w:rPr>
        <w:rFonts w:ascii="宋体" w:eastAsia="宋体" w:hAnsi="宋体"/>
        <w:noProof/>
        <w:sz w:val="28"/>
        <w:szCs w:val="28"/>
      </w:rPr>
      <w:t xml:space="preserve"> 3 -</w:t>
    </w:r>
    <w:r w:rsidRPr="00A7161A">
      <w:rPr>
        <w:rFonts w:ascii="宋体" w:eastAsia="宋体" w:hAnsi="宋体" w:hint="eastAsia"/>
        <w:sz w:val="28"/>
        <w:szCs w:val="2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557" w:rsidRDefault="00AF455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6B9" w:rsidRDefault="000F56B9" w:rsidP="006875FC">
      <w:r>
        <w:separator/>
      </w:r>
    </w:p>
  </w:footnote>
  <w:footnote w:type="continuationSeparator" w:id="0">
    <w:p w:rsidR="000F56B9" w:rsidRDefault="000F56B9" w:rsidP="006875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557" w:rsidRDefault="00AF455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557" w:rsidRDefault="00AF4557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557" w:rsidRDefault="00AF455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579"/>
  <w:displayHorizontalDrawingGridEvery w:val="0"/>
  <w:noPunctuationKerning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756B"/>
    <w:rsid w:val="0001012F"/>
    <w:rsid w:val="00011CD2"/>
    <w:rsid w:val="000266D7"/>
    <w:rsid w:val="00061444"/>
    <w:rsid w:val="000747D9"/>
    <w:rsid w:val="00075CAF"/>
    <w:rsid w:val="000F56B9"/>
    <w:rsid w:val="001005E9"/>
    <w:rsid w:val="00151382"/>
    <w:rsid w:val="001B0564"/>
    <w:rsid w:val="00290167"/>
    <w:rsid w:val="003208CC"/>
    <w:rsid w:val="00334055"/>
    <w:rsid w:val="00363060"/>
    <w:rsid w:val="00394799"/>
    <w:rsid w:val="00417CC5"/>
    <w:rsid w:val="00463ACB"/>
    <w:rsid w:val="004C7AC5"/>
    <w:rsid w:val="00501030"/>
    <w:rsid w:val="005167CF"/>
    <w:rsid w:val="00547273"/>
    <w:rsid w:val="00556D63"/>
    <w:rsid w:val="005B3BB6"/>
    <w:rsid w:val="005C13F9"/>
    <w:rsid w:val="005E7946"/>
    <w:rsid w:val="006875FC"/>
    <w:rsid w:val="006D4412"/>
    <w:rsid w:val="00752792"/>
    <w:rsid w:val="00792336"/>
    <w:rsid w:val="007A36A5"/>
    <w:rsid w:val="008119B8"/>
    <w:rsid w:val="00826507"/>
    <w:rsid w:val="00857F49"/>
    <w:rsid w:val="00894A97"/>
    <w:rsid w:val="008B5056"/>
    <w:rsid w:val="008F2311"/>
    <w:rsid w:val="008F69AC"/>
    <w:rsid w:val="00961E74"/>
    <w:rsid w:val="00A04C6F"/>
    <w:rsid w:val="00A30456"/>
    <w:rsid w:val="00A7161A"/>
    <w:rsid w:val="00A7730C"/>
    <w:rsid w:val="00AF4557"/>
    <w:rsid w:val="00B23260"/>
    <w:rsid w:val="00BA73BA"/>
    <w:rsid w:val="00BB097A"/>
    <w:rsid w:val="00BE6CD7"/>
    <w:rsid w:val="00C4756B"/>
    <w:rsid w:val="00C5438F"/>
    <w:rsid w:val="00CA3971"/>
    <w:rsid w:val="00CB1598"/>
    <w:rsid w:val="00CE6597"/>
    <w:rsid w:val="00CF1829"/>
    <w:rsid w:val="00D12C49"/>
    <w:rsid w:val="00D50682"/>
    <w:rsid w:val="00D63020"/>
    <w:rsid w:val="00D859FB"/>
    <w:rsid w:val="00DE3A02"/>
    <w:rsid w:val="00DE7600"/>
    <w:rsid w:val="00E113F1"/>
    <w:rsid w:val="00E12689"/>
    <w:rsid w:val="00E404E3"/>
    <w:rsid w:val="00E75BDE"/>
    <w:rsid w:val="00EA1BEE"/>
    <w:rsid w:val="00EF5C8A"/>
    <w:rsid w:val="00F5506C"/>
    <w:rsid w:val="00F707DE"/>
    <w:rsid w:val="00FA0EB8"/>
    <w:rsid w:val="00FC4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A02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75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6875FC"/>
    <w:rPr>
      <w:rFonts w:eastAsia="仿宋_GB2312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875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6875FC"/>
    <w:rPr>
      <w:rFonts w:eastAsia="仿宋_GB2312"/>
      <w:kern w:val="2"/>
      <w:sz w:val="18"/>
      <w:szCs w:val="18"/>
    </w:rPr>
  </w:style>
  <w:style w:type="character" w:styleId="a5">
    <w:name w:val="Strong"/>
    <w:qFormat/>
    <w:rsid w:val="00857F4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LP\Desktop\&#25991;&#20214;&#27169;&#26495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203</TotalTime>
  <Pages>1</Pages>
  <Words>43</Words>
  <Characters>250</Characters>
  <Application>Microsoft Office Word</Application>
  <DocSecurity>0</DocSecurity>
  <Lines>2</Lines>
  <Paragraphs>1</Paragraphs>
  <ScaleCrop>false</ScaleCrop>
  <Company>china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5</cp:revision>
  <cp:lastPrinted>2018-06-27T01:41:00Z</cp:lastPrinted>
  <dcterms:created xsi:type="dcterms:W3CDTF">2018-06-27T04:58:00Z</dcterms:created>
  <dcterms:modified xsi:type="dcterms:W3CDTF">2020-06-01T02:16:00Z</dcterms:modified>
</cp:coreProperties>
</file>